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name: k.meenakshi</w:t>
      </w:r>
    </w:p>
    <w:p>
      <w:r>
        <w:t xml:space="preserve">branch: computer science </w:t>
      </w:r>
    </w:p>
    <w:p>
      <w:r>
        <w:t>Batch start date:24-11-2025</w:t>
      </w:r>
    </w:p>
    <w:p>
      <w:r>
        <w:t>Batch end date:28-11-2025</w:t>
      </w:r>
    </w:p>
    <w:p>
      <w:r>
        <w:t xml:space="preserve">project Tittle: community help and safety portal </w:t>
      </w:r>
    </w:p>
    <w:p>
      <w:r>
        <w:t>project Link:https://my-site-rcmp7fyi-kunukumeenakshi.wix-vibe.com</w:t>
      </w:r>
    </w:p>
    <w:p>
      <w:r>
        <w:drawing>
          <wp:inline distT="0" distB="0" distL="85723" distR="85723">
            <wp:extent cx="3978552" cy="886333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8552" cy="88633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1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Office</Application>
  <Pages>2</Pages>
  <Words>20</Words>
  <Characters>193</Characters>
  <Lines>7</Lines>
  <Paragraphs>6</Paragraphs>
  <CharactersWithSpaces>209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2025-11-28T01:08:36Z</dcterms:modified>
</cp:coreProperties>
</file>